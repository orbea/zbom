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 xml:space="preserve">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w:t>
      </w:r>
      <w:r w:rsidR="00DC7BFD">
        <w:rPr>
          <w:rFonts w:ascii="Cambria" w:hAnsi="Cambria" w:cs="Cambria"/>
          <w:i/>
          <w:iCs/>
          <w:sz w:val="21"/>
          <w:szCs w:val="21"/>
          <w:lang w:val="en"/>
        </w:rPr>
        <w:t>so I must warn you that you can</w:t>
      </w:r>
      <w:r w:rsidRPr="00C913DC">
        <w:rPr>
          <w:rFonts w:ascii="Cambria" w:hAnsi="Cambria" w:cs="Cambria"/>
          <w:i/>
          <w:iCs/>
          <w:sz w:val="21"/>
          <w:szCs w:val="21"/>
          <w:lang w:val="en"/>
        </w:rPr>
        <w:t>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4A048B" w:rsidRDefault="004A048B"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w:t>
      </w:r>
      <w:r w:rsidR="004623E7">
        <w:rPr>
          <w:rFonts w:ascii="Cambria" w:hAnsi="Cambria" w:cs="Cambria"/>
          <w:b/>
          <w:sz w:val="21"/>
          <w:szCs w:val="21"/>
          <w:lang w:val="en"/>
        </w:rPr>
        <w:t>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w:t>
      </w:r>
      <w:r w:rsidR="004A048B">
        <w:rPr>
          <w:rFonts w:ascii="Cambria" w:hAnsi="Cambria" w:cs="Cambria"/>
          <w:sz w:val="21"/>
          <w:szCs w:val="21"/>
          <w:lang w:val="en"/>
        </w:rPr>
        <w:t xml:space="preserve"> at least</w:t>
      </w:r>
      <w:r w:rsidRPr="00C913DC">
        <w:rPr>
          <w:rFonts w:ascii="Cambria" w:hAnsi="Cambria" w:cs="Cambria"/>
          <w:sz w:val="21"/>
          <w:szCs w:val="21"/>
          <w:lang w:val="en"/>
        </w:rPr>
        <w:t xml:space="preserve"> Solarus</w:t>
      </w:r>
      <w:r w:rsidR="00DC7BFD">
        <w:rPr>
          <w:rFonts w:ascii="Cambria" w:hAnsi="Cambria" w:cs="Cambria"/>
          <w:sz w:val="21"/>
          <w:szCs w:val="21"/>
          <w:lang w:val="en"/>
        </w:rPr>
        <w:t xml:space="preserve"> 1.5</w:t>
      </w:r>
      <w:r w:rsidRPr="00C913DC">
        <w:rPr>
          <w:rFonts w:ascii="Cambria" w:hAnsi="Cambria" w:cs="Cambria"/>
          <w:sz w:val="21"/>
          <w:szCs w:val="21"/>
          <w:lang w:val="en"/>
        </w:rPr>
        <w:t>. The compile</w:t>
      </w:r>
      <w:r w:rsidR="00DC7BFD">
        <w:rPr>
          <w:rFonts w:ascii="Cambria" w:hAnsi="Cambria" w:cs="Cambria"/>
          <w:sz w:val="21"/>
          <w:szCs w:val="21"/>
          <w:lang w:val="en"/>
        </w:rPr>
        <w:t xml:space="preserve">d engine is included for Windows, and other versions are available at </w:t>
      </w:r>
      <w:hyperlink r:id="rId10" w:history="1">
        <w:r w:rsidR="00DC7BFD" w:rsidRPr="00513298">
          <w:rPr>
            <w:rStyle w:val="Hyperlink"/>
            <w:rFonts w:ascii="Cambria" w:hAnsi="Cambria" w:cs="Cambria"/>
            <w:sz w:val="21"/>
            <w:szCs w:val="21"/>
            <w:lang w:val="en"/>
          </w:rPr>
          <w:t>http://www.solarus-games.org</w:t>
        </w:r>
      </w:hyperlink>
      <w:r w:rsidR="00DC7BFD">
        <w:rPr>
          <w:rFonts w:ascii="Cambria" w:hAnsi="Cambria" w:cs="Cambria"/>
          <w:sz w:val="21"/>
          <w:szCs w:val="21"/>
          <w:lang w:val="en"/>
        </w:rPr>
        <w:t>. To run the game, simply launch “solarus-run.exe” or launch “solarus.exe” and select the game from the launcher.</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4A048B" w:rsidRDefault="004A048B" w:rsidP="004A048B">
      <w:pPr>
        <w:pStyle w:val="ListParagraph"/>
        <w:numPr>
          <w:ilvl w:val="1"/>
          <w:numId w:val="14"/>
        </w:num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There are also options for other control schemes. “Half Touch” allows the player to interact with the HUD using mouse clicks or touches – ideal for an Android version where the player control would be provided by an on-screen D-Pad. “Full Touch” adds mouse/touch based player control as well and would make it possible to play on iOS. The default is “PC/Console” to play with keyboard or joypad with the controls outlined above.</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1"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DC7BFD" w:rsidRPr="004A048B"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2" w:history="1">
        <w:r w:rsidRPr="00C913DC">
          <w:rPr>
            <w:rStyle w:val="Hyperlink"/>
            <w:rFonts w:ascii="Cambria" w:hAnsi="Cambria" w:cs="Segoe UI"/>
            <w:sz w:val="21"/>
            <w:szCs w:val="21"/>
          </w:rPr>
          <w:t>https://github.com/wrightmat/zbom</w:t>
        </w:r>
      </w:hyperlink>
    </w:p>
    <w:p w:rsidR="00C913D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r w:rsidR="00CE6B47">
        <w:t xml:space="preserve"> and Arrows</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BF7827" w:rsidP="0052559C">
      <w:pPr>
        <w:pStyle w:val="ListParagraph"/>
        <w:numPr>
          <w:ilvl w:val="0"/>
          <w:numId w:val="22"/>
        </w:numPr>
      </w:pPr>
      <w:r>
        <w:t>Hebra’s Cane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CE6B47" w:rsidRDefault="00CE6B47" w:rsidP="0052559C">
      <w:pPr>
        <w:pStyle w:val="ListParagraph"/>
        <w:numPr>
          <w:ilvl w:val="0"/>
          <w:numId w:val="22"/>
        </w:numPr>
      </w:pPr>
      <w:r>
        <w:t>Hammer</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w:t>
      </w:r>
      <w:r w:rsidR="00DC7BFD">
        <w:t xml:space="preserve">visit the </w:t>
      </w:r>
      <w:r w:rsidR="0058550D">
        <w:t>Riverside Ampitheater</w:t>
      </w:r>
      <w:r w:rsidR="00DC7BFD">
        <w:t>!</w:t>
      </w:r>
      <w:r w:rsidR="0058550D">
        <w:t>)</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3">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DC7BFD" w:rsidRDefault="00DC7BFD" w:rsidP="00DC7BFD">
      <w:pPr>
        <w:pStyle w:val="ListParagraph"/>
        <w:numPr>
          <w:ilvl w:val="1"/>
          <w:numId w:val="23"/>
        </w:numPr>
      </w:pPr>
      <w:r w:rsidRPr="0058550D">
        <w:t>Elder: Chieftain Koshi (male, relatively young, "Sage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r w:rsidR="00DC7BFD">
        <w:t xml:space="preserve"> (trading item)</w:t>
      </w:r>
      <w:r w:rsidRPr="00396572">
        <w:t>.</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9">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DC7BFD">
        <w:t xml:space="preserve"> l</w:t>
      </w:r>
      <w:r w:rsidR="000B044F">
        <w:t xml:space="preserve">ake </w:t>
      </w:r>
      <w:r>
        <w:t>in Hyrule</w:t>
      </w:r>
      <w:r w:rsidR="00DC7BFD">
        <w:t xml:space="preserve"> and location</w:t>
      </w:r>
      <w:r w:rsidRPr="00396572">
        <w:t xml:space="preserv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w:t>
      </w:r>
      <w:r w:rsidR="00DC7BFD">
        <w:t xml:space="preserve"> </w:t>
      </w:r>
      <w:r w:rsidRPr="00396572">
        <w:t>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w:t>
      </w:r>
      <w:r w:rsidR="00DC7BFD">
        <w:t>ina of Wind (Relic Collector's H</w:t>
      </w:r>
      <w:r w:rsidR="00396572" w:rsidRPr="00396572">
        <w:t>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2">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Mountainous city, populated by a few humans and a band of Zolas who live</w:t>
      </w:r>
      <w:r w:rsidR="00CE6B47">
        <w:t xml:space="preserve"> mostly in the Northern Waters.</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4623E7" w:rsidRDefault="004623E7" w:rsidP="004623E7">
      <w:pPr>
        <w:autoSpaceDE w:val="0"/>
        <w:autoSpaceDN w:val="0"/>
        <w:adjustRightInd w:val="0"/>
        <w:spacing w:after="120" w:line="240" w:lineRule="auto"/>
        <w:rPr>
          <w:rFonts w:cs="Cambria"/>
          <w:sz w:val="21"/>
          <w:szCs w:val="21"/>
        </w:rPr>
      </w:pPr>
      <w:r>
        <w:rPr>
          <w:rFonts w:cs="Cambria"/>
          <w:sz w:val="21"/>
          <w:szCs w:val="21"/>
        </w:rPr>
        <w:t>VERSION 1.4, released 30-MAR-19</w:t>
      </w:r>
    </w:p>
    <w:p w:rsidR="004623E7" w:rsidRDefault="004623E7" w:rsidP="004623E7">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Update to v1.6 of the Solarus engine</w:t>
      </w:r>
    </w:p>
    <w:p w:rsidR="004623E7" w:rsidRDefault="004623E7" w:rsidP="004623E7">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Implement weather system (rain, snow, etc)</w:t>
      </w:r>
    </w:p>
    <w:p w:rsidR="004623E7" w:rsidRPr="004623E7" w:rsidRDefault="004623E7" w:rsidP="00192774">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Various bug fixes</w:t>
      </w:r>
      <w:bookmarkStart w:id="0" w:name="_GoBack"/>
      <w:bookmarkEnd w:id="0"/>
    </w:p>
    <w:p w:rsidR="00EB3EBB" w:rsidRDefault="00EB3EBB" w:rsidP="00192774">
      <w:pPr>
        <w:autoSpaceDE w:val="0"/>
        <w:autoSpaceDN w:val="0"/>
        <w:adjustRightInd w:val="0"/>
        <w:spacing w:after="120" w:line="240" w:lineRule="auto"/>
        <w:rPr>
          <w:rFonts w:cs="Cambria"/>
          <w:sz w:val="21"/>
          <w:szCs w:val="21"/>
        </w:rPr>
      </w:pPr>
      <w:r>
        <w:rPr>
          <w:rFonts w:cs="Cambria"/>
          <w:sz w:val="21"/>
          <w:szCs w:val="21"/>
        </w:rPr>
        <w:t>VERSION 1.3, released 27-MAY-17</w:t>
      </w:r>
    </w:p>
    <w:p w:rsid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Add NPC names over character and above dialog box</w:t>
      </w:r>
    </w:p>
    <w:p w:rsid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Implement a full quest menu, including main and side quest tracking</w:t>
      </w:r>
    </w:p>
    <w:p w:rsid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Additional enemy types and better boss and enemy ramping</w:t>
      </w:r>
    </w:p>
    <w:p w:rsidR="00EB3EBB" w:rsidRP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Fix tone issues when moving between inside and outside</w:t>
      </w:r>
    </w:p>
    <w:p w:rsid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Add some interest to map areas, especially Subrosia</w:t>
      </w:r>
    </w:p>
    <w:p w:rsidR="00EB3EBB" w:rsidRPr="00EB3EBB" w:rsidRDefault="00EB3EBB" w:rsidP="00EB3EBB">
      <w:pPr>
        <w:pStyle w:val="ListParagraph"/>
        <w:numPr>
          <w:ilvl w:val="0"/>
          <w:numId w:val="34"/>
        </w:numPr>
        <w:autoSpaceDE w:val="0"/>
        <w:autoSpaceDN w:val="0"/>
        <w:adjustRightInd w:val="0"/>
        <w:spacing w:after="120" w:line="240" w:lineRule="auto"/>
        <w:rPr>
          <w:rFonts w:cs="Cambria"/>
          <w:sz w:val="21"/>
          <w:szCs w:val="21"/>
        </w:rPr>
      </w:pPr>
      <w:r>
        <w:rPr>
          <w:rFonts w:cs="Cambria"/>
          <w:sz w:val="21"/>
          <w:szCs w:val="21"/>
        </w:rPr>
        <w:t>Bug fixes and fix broken scripts</w:t>
      </w:r>
    </w:p>
    <w:p w:rsidR="008B1D5A" w:rsidRDefault="00087175" w:rsidP="00192774">
      <w:pPr>
        <w:autoSpaceDE w:val="0"/>
        <w:autoSpaceDN w:val="0"/>
        <w:adjustRightInd w:val="0"/>
        <w:spacing w:after="120" w:line="240" w:lineRule="auto"/>
        <w:rPr>
          <w:rFonts w:cs="Cambria"/>
          <w:sz w:val="21"/>
          <w:szCs w:val="21"/>
        </w:rPr>
      </w:pPr>
      <w:r>
        <w:rPr>
          <w:rFonts w:cs="Cambria"/>
          <w:sz w:val="21"/>
          <w:szCs w:val="21"/>
        </w:rPr>
        <w:t>V</w:t>
      </w:r>
      <w:r w:rsidR="00EB3EBB">
        <w:rPr>
          <w:rFonts w:cs="Cambria"/>
          <w:sz w:val="21"/>
          <w:szCs w:val="21"/>
        </w:rPr>
        <w:t>ERSION</w:t>
      </w:r>
      <w:r>
        <w:rPr>
          <w:rFonts w:cs="Cambria"/>
          <w:sz w:val="21"/>
          <w:szCs w:val="21"/>
        </w:rPr>
        <w:t xml:space="preserve"> 1.2, released 6-FEB</w:t>
      </w:r>
      <w:r w:rsidR="008B1D5A">
        <w:rPr>
          <w:rFonts w:cs="Cambria"/>
          <w:sz w:val="21"/>
          <w:szCs w:val="21"/>
        </w:rPr>
        <w:t>-17</w:t>
      </w:r>
    </w:p>
    <w:p w:rsidR="008B1D5A" w:rsidRDefault="008B1D5A"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Bug fixes, including save game issues</w:t>
      </w:r>
    </w:p>
    <w:p w:rsidR="008B1D5A" w:rsidRDefault="008B1D5A"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New clock HUD icon</w:t>
      </w:r>
      <w:r w:rsidR="00087175">
        <w:rPr>
          <w:rFonts w:cs="Cambria"/>
          <w:sz w:val="21"/>
          <w:szCs w:val="21"/>
        </w:rPr>
        <w:t xml:space="preserve"> and smoother tone transitions</w:t>
      </w:r>
    </w:p>
    <w:p w:rsidR="008B1D5A" w:rsidRDefault="00087175"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Fix invincibility and stuck in wall bugs</w:t>
      </w:r>
    </w:p>
    <w:p w:rsidR="00087175" w:rsidRPr="008B1D5A" w:rsidRDefault="00087175" w:rsidP="008B1D5A">
      <w:pPr>
        <w:pStyle w:val="ListParagraph"/>
        <w:numPr>
          <w:ilvl w:val="0"/>
          <w:numId w:val="33"/>
        </w:numPr>
        <w:autoSpaceDE w:val="0"/>
        <w:autoSpaceDN w:val="0"/>
        <w:adjustRightInd w:val="0"/>
        <w:spacing w:after="120" w:line="240" w:lineRule="auto"/>
        <w:rPr>
          <w:rFonts w:cs="Cambria"/>
          <w:sz w:val="21"/>
          <w:szCs w:val="21"/>
        </w:rPr>
      </w:pPr>
      <w:r>
        <w:rPr>
          <w:rFonts w:cs="Cambria"/>
          <w:sz w:val="21"/>
          <w:szCs w:val="21"/>
        </w:rPr>
        <w:t>Add a few shortcuts to the map</w:t>
      </w:r>
    </w:p>
    <w:p w:rsidR="00192774" w:rsidRDefault="000A25F8" w:rsidP="00192774">
      <w:pPr>
        <w:autoSpaceDE w:val="0"/>
        <w:autoSpaceDN w:val="0"/>
        <w:adjustRightInd w:val="0"/>
        <w:spacing w:after="120" w:line="240" w:lineRule="auto"/>
        <w:rPr>
          <w:rFonts w:cs="Cambria"/>
          <w:sz w:val="21"/>
          <w:szCs w:val="21"/>
        </w:rPr>
      </w:pPr>
      <w:r>
        <w:rPr>
          <w:rFonts w:cs="Cambria"/>
          <w:sz w:val="21"/>
          <w:szCs w:val="21"/>
        </w:rPr>
        <w:t>VERSION 1.1, released 27</w:t>
      </w:r>
      <w:r w:rsidR="00192774">
        <w:rPr>
          <w:rFonts w:cs="Cambria"/>
          <w:sz w:val="21"/>
          <w:szCs w:val="21"/>
        </w:rPr>
        <w:t>-NOV-16</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Bug fixes and improvements to HUD and menus</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Fix issues in Tower of Winds that could trap the player</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Change time interval (one minute real time equals one hour game time) and improve drawing script</w:t>
      </w:r>
    </w:p>
    <w:p w:rsidR="00192774" w:rsidRDefault="00192774" w:rsidP="00192774">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Rework night overlay script – drawing of lights works much better now</w:t>
      </w:r>
    </w:p>
    <w:p w:rsidR="00192774" w:rsidRPr="00192774" w:rsidRDefault="00192774" w:rsidP="007705B6">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 world map tracking of the hero</w:t>
      </w:r>
    </w:p>
    <w:p w:rsidR="00DC7BFD" w:rsidRDefault="004B0C57" w:rsidP="007705B6">
      <w:pPr>
        <w:autoSpaceDE w:val="0"/>
        <w:autoSpaceDN w:val="0"/>
        <w:adjustRightInd w:val="0"/>
        <w:spacing w:after="120" w:line="240" w:lineRule="auto"/>
        <w:rPr>
          <w:rFonts w:cs="Cambria"/>
          <w:sz w:val="21"/>
          <w:szCs w:val="21"/>
        </w:rPr>
      </w:pPr>
      <w:r>
        <w:rPr>
          <w:rFonts w:cs="Cambria"/>
          <w:sz w:val="21"/>
          <w:szCs w:val="21"/>
        </w:rPr>
        <w:t>VERSION 1.0, released 5</w:t>
      </w:r>
      <w:r w:rsidR="004A048B">
        <w:rPr>
          <w:rFonts w:cs="Cambria"/>
          <w:sz w:val="21"/>
          <w:szCs w:val="21"/>
        </w:rPr>
        <w:t>-SEP</w:t>
      </w:r>
      <w:r w:rsidR="00DC7BFD">
        <w:rPr>
          <w:rFonts w:cs="Cambria"/>
          <w:sz w:val="21"/>
          <w:szCs w:val="21"/>
        </w:rPr>
        <w:t>-16</w:t>
      </w:r>
    </w:p>
    <w:p w:rsidR="00DC7BFD" w:rsidRDefault="009A5838" w:rsidP="00DC7BFD">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Finish u</w:t>
      </w:r>
      <w:r w:rsidR="00DC7BFD">
        <w:rPr>
          <w:rFonts w:cs="Cambria"/>
          <w:sz w:val="21"/>
          <w:szCs w:val="21"/>
        </w:rPr>
        <w:t>pgrade to Solarus 1.5</w:t>
      </w:r>
      <w:r w:rsidR="004A048B">
        <w:rPr>
          <w:rFonts w:cs="Cambria"/>
          <w:sz w:val="21"/>
          <w:szCs w:val="21"/>
        </w:rPr>
        <w:t>(.1)</w:t>
      </w:r>
      <w:r>
        <w:rPr>
          <w:rFonts w:cs="Cambria"/>
          <w:sz w:val="21"/>
          <w:szCs w:val="21"/>
        </w:rPr>
        <w:t xml:space="preserve"> final</w:t>
      </w:r>
      <w:r w:rsidR="00DC7BFD">
        <w:rPr>
          <w:rFonts w:cs="Cambria"/>
          <w:sz w:val="21"/>
          <w:szCs w:val="21"/>
        </w:rPr>
        <w:t xml:space="preserve">, change scripts to new </w:t>
      </w:r>
      <w:r>
        <w:rPr>
          <w:rFonts w:cs="Cambria"/>
          <w:sz w:val="21"/>
          <w:szCs w:val="21"/>
        </w:rPr>
        <w:t>drawing blend modes</w:t>
      </w:r>
    </w:p>
    <w:p w:rsidR="00DC7BFD" w:rsidRDefault="009A5838" w:rsidP="00285ADF">
      <w:pPr>
        <w:pStyle w:val="ListParagraph"/>
        <w:numPr>
          <w:ilvl w:val="0"/>
          <w:numId w:val="32"/>
        </w:numPr>
        <w:autoSpaceDE w:val="0"/>
        <w:autoSpaceDN w:val="0"/>
        <w:adjustRightInd w:val="0"/>
        <w:spacing w:after="120" w:line="240" w:lineRule="auto"/>
        <w:rPr>
          <w:rFonts w:cs="Cambria"/>
          <w:sz w:val="21"/>
          <w:szCs w:val="21"/>
        </w:rPr>
      </w:pPr>
      <w:r w:rsidRPr="009A5838">
        <w:rPr>
          <w:rFonts w:cs="Cambria"/>
          <w:sz w:val="21"/>
          <w:szCs w:val="21"/>
        </w:rPr>
        <w:t>Created</w:t>
      </w:r>
      <w:r>
        <w:rPr>
          <w:rFonts w:cs="Cambria"/>
          <w:sz w:val="21"/>
          <w:szCs w:val="21"/>
        </w:rPr>
        <w:t xml:space="preserve"> a few additional consumable items, and re-arranged menus to accommodate</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enemy camps in the North with rare collectibles</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fourth tunic (purple) and created a menu to switch tunics on demand</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Created additional enemy varieties and improved difficulty ramping</w:t>
      </w:r>
    </w:p>
    <w:p w:rsidR="009A5838" w:rsidRDefault="009A5838" w:rsidP="00285ADF">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Implemented a full time system where time progresses as you play</w:t>
      </w:r>
    </w:p>
    <w:p w:rsidR="009A5838" w:rsidRDefault="009A5838"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Improved day/night system to take advantage of time and transition between day and night, as well as graphical improvements from new blend modes</w:t>
      </w:r>
    </w:p>
    <w:p w:rsidR="004A048B"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Provide some endgame changes to areas and NPCs</w:t>
      </w:r>
    </w:p>
    <w:p w:rsidR="004A048B" w:rsidRPr="006E2E4C" w:rsidRDefault="004A048B" w:rsidP="006E2E4C">
      <w:pPr>
        <w:pStyle w:val="ListParagraph"/>
        <w:numPr>
          <w:ilvl w:val="0"/>
          <w:numId w:val="32"/>
        </w:numPr>
        <w:autoSpaceDE w:val="0"/>
        <w:autoSpaceDN w:val="0"/>
        <w:adjustRightInd w:val="0"/>
        <w:spacing w:after="120" w:line="240" w:lineRule="auto"/>
        <w:rPr>
          <w:rFonts w:cs="Cambria"/>
          <w:sz w:val="21"/>
          <w:szCs w:val="21"/>
        </w:rPr>
      </w:pPr>
      <w:r>
        <w:rPr>
          <w:rFonts w:cs="Cambria"/>
          <w:sz w:val="21"/>
          <w:szCs w:val="21"/>
        </w:rPr>
        <w:t>Update custom carried entities (metal ball) to hurt enemies and provide correct HUD updates</w:t>
      </w:r>
    </w:p>
    <w:p w:rsidR="00E672CA" w:rsidRPr="004623E7" w:rsidRDefault="00EB3EBB" w:rsidP="004623E7">
      <w:pPr>
        <w:autoSpaceDE w:val="0"/>
        <w:autoSpaceDN w:val="0"/>
        <w:adjustRightInd w:val="0"/>
        <w:spacing w:after="120" w:line="240" w:lineRule="auto"/>
        <w:rPr>
          <w:rFonts w:cs="Cambria"/>
          <w:sz w:val="21"/>
          <w:szCs w:val="21"/>
        </w:rPr>
      </w:pPr>
      <w:r>
        <w:rPr>
          <w:noProof/>
          <w:lang w:eastAsia="en-US"/>
        </w:rPr>
        <w:drawing>
          <wp:anchor distT="0" distB="0" distL="114300" distR="114300" simplePos="0" relativeHeight="251679744" behindDoc="1" locked="0" layoutInCell="1" allowOverlap="1" wp14:anchorId="7AE62E6B" wp14:editId="6B8FC238">
            <wp:simplePos x="0" y="0"/>
            <wp:positionH relativeFrom="column">
              <wp:posOffset>2034540</wp:posOffset>
            </wp:positionH>
            <wp:positionV relativeFrom="paragraph">
              <wp:posOffset>125095</wp:posOffset>
            </wp:positionV>
            <wp:extent cx="2541905" cy="25419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1905" cy="2541905"/>
                    </a:xfrm>
                    <a:prstGeom prst="rect">
                      <a:avLst/>
                    </a:prstGeom>
                  </pic:spPr>
                </pic:pic>
              </a:graphicData>
            </a:graphic>
            <wp14:sizeRelH relativeFrom="margin">
              <wp14:pctWidth>0</wp14:pctWidth>
            </wp14:sizeRelH>
            <wp14:sizeRelV relativeFrom="margin">
              <wp14:pctHeight>0</wp14:pctHeight>
            </wp14:sizeRelV>
          </wp:anchor>
        </w:drawing>
      </w:r>
    </w:p>
    <w:p w:rsidR="00E672CA" w:rsidRDefault="00E672CA" w:rsidP="00C30050">
      <w:pPr>
        <w:autoSpaceDE w:val="0"/>
        <w:autoSpaceDN w:val="0"/>
        <w:adjustRightInd w:val="0"/>
        <w:spacing w:after="200" w:line="240" w:lineRule="auto"/>
        <w:rPr>
          <w:rFonts w:cs="Cambria"/>
          <w:sz w:val="21"/>
          <w:szCs w:val="21"/>
          <w:lang w:val="en"/>
        </w:rPr>
      </w:pPr>
    </w:p>
    <w:p w:rsidR="00E672CA" w:rsidRDefault="00E672CA" w:rsidP="00C30050">
      <w:pPr>
        <w:autoSpaceDE w:val="0"/>
        <w:autoSpaceDN w:val="0"/>
        <w:adjustRightInd w:val="0"/>
        <w:spacing w:after="200" w:line="240" w:lineRule="auto"/>
        <w:rPr>
          <w:rFonts w:cs="Cambria"/>
          <w:sz w:val="21"/>
          <w:szCs w:val="21"/>
          <w:lang w:val="en"/>
        </w:rPr>
      </w:pPr>
    </w:p>
    <w:p w:rsidR="004623E7" w:rsidRDefault="004623E7" w:rsidP="00C30050">
      <w:pPr>
        <w:autoSpaceDE w:val="0"/>
        <w:autoSpaceDN w:val="0"/>
        <w:adjustRightInd w:val="0"/>
        <w:spacing w:after="200" w:line="240" w:lineRule="auto"/>
        <w:rPr>
          <w:rFonts w:cs="Cambria"/>
          <w:sz w:val="21"/>
          <w:szCs w:val="21"/>
          <w:lang w:val="en"/>
        </w:rPr>
      </w:pPr>
    </w:p>
    <w:p w:rsidR="00432241" w:rsidRDefault="00432241" w:rsidP="00C30050">
      <w:pPr>
        <w:autoSpaceDE w:val="0"/>
        <w:autoSpaceDN w:val="0"/>
        <w:adjustRightInd w:val="0"/>
        <w:spacing w:after="200" w:line="240" w:lineRule="auto"/>
        <w:rPr>
          <w:rFonts w:cs="Cambria"/>
          <w:sz w:val="21"/>
          <w:szCs w:val="21"/>
          <w:lang w:val="en"/>
        </w:rPr>
      </w:pPr>
    </w:p>
    <w:p w:rsidR="00140B42" w:rsidRDefault="00140B42" w:rsidP="00C30050">
      <w:pPr>
        <w:autoSpaceDE w:val="0"/>
        <w:autoSpaceDN w:val="0"/>
        <w:adjustRightInd w:val="0"/>
        <w:spacing w:after="200" w:line="240" w:lineRule="auto"/>
        <w:rPr>
          <w:rFonts w:cs="Cambria"/>
          <w:sz w:val="21"/>
          <w:szCs w:val="21"/>
          <w:lang w:val="en"/>
        </w:rPr>
      </w:pPr>
    </w:p>
    <w:p w:rsidR="00432241" w:rsidRDefault="00432241" w:rsidP="00C30050">
      <w:pPr>
        <w:autoSpaceDE w:val="0"/>
        <w:autoSpaceDN w:val="0"/>
        <w:adjustRightInd w:val="0"/>
        <w:spacing w:after="200" w:line="240" w:lineRule="auto"/>
        <w:rPr>
          <w:rFonts w:cs="Cambria"/>
          <w:sz w:val="21"/>
          <w:szCs w:val="21"/>
          <w:lang w:val="en"/>
        </w:rPr>
      </w:pPr>
    </w:p>
    <w:p w:rsidR="00432241" w:rsidRPr="00C30050" w:rsidRDefault="00432241"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lastRenderedPageBreak/>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F174F1" w:rsidP="00090A90">
      <w:pPr>
        <w:autoSpaceDE w:val="0"/>
        <w:autoSpaceDN w:val="0"/>
        <w:adjustRightInd w:val="0"/>
        <w:spacing w:after="0" w:line="240" w:lineRule="auto"/>
        <w:rPr>
          <w:rFonts w:cs="Cambria"/>
          <w:sz w:val="20"/>
          <w:szCs w:val="20"/>
          <w:lang w:val="en"/>
        </w:rPr>
      </w:pPr>
      <w:hyperlink r:id="rId34"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lastRenderedPageBreak/>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8824D7"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Moffett1990 - Floria Baba, </w:t>
            </w:r>
            <w:r w:rsidR="00C30050" w:rsidRPr="000B044F">
              <w:rPr>
                <w:rFonts w:cs="Cambria"/>
                <w:sz w:val="21"/>
                <w:szCs w:val="21"/>
                <w:lang w:val="en"/>
              </w:rPr>
              <w:t>Ritos</w:t>
            </w:r>
          </w:p>
          <w:p w:rsidR="00C30050" w:rsidRPr="000B044F" w:rsidRDefault="008824D7"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DJVenom – Beamos, </w:t>
            </w:r>
            <w:r w:rsidR="00C30050" w:rsidRPr="000B044F">
              <w:rPr>
                <w:rFonts w:cs="Cambria"/>
                <w:sz w:val="21"/>
                <w:szCs w:val="21"/>
                <w:lang w:val="en"/>
              </w:rPr>
              <w:t>probably other things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ChaosMiles07 - </w:t>
            </w:r>
            <w:r w:rsidR="008824D7">
              <w:rPr>
                <w:rFonts w:cs="Cambria"/>
                <w:sz w:val="21"/>
                <w:szCs w:val="21"/>
                <w:lang w:val="en"/>
              </w:rPr>
              <w:t xml:space="preserve">Ordon Shield, </w:t>
            </w:r>
            <w:r w:rsidRPr="000B044F">
              <w:rPr>
                <w:rFonts w:cs="Cambria"/>
                <w:sz w:val="21"/>
                <w:szCs w:val="21"/>
                <w:lang w:val="en"/>
              </w:rPr>
              <w:t>several other item sprites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8824D7"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Desgardes - Subrosians, Tokay, </w:t>
            </w:r>
            <w:r w:rsidR="00C30050" w:rsidRPr="000B044F">
              <w:rPr>
                <w:rFonts w:cs="Cambria"/>
                <w:sz w:val="21"/>
                <w:szCs w:val="21"/>
                <w:lang w:val="en"/>
              </w:rPr>
              <w:t>Zoras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Inverder - Giga base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Hero of Time - Big Poe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TroutBoy - Helmaroc base</w:t>
            </w:r>
            <w:r w:rsidR="001E519B">
              <w:rPr>
                <w:rFonts w:cs="Cambria"/>
                <w:sz w:val="21"/>
                <w:szCs w:val="21"/>
                <w:lang w:val="en"/>
              </w:rPr>
              <w:t>, Zora King</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NewLink - Helmaroc base</w:t>
            </w:r>
          </w:p>
          <w:p w:rsidR="00C30050" w:rsidRPr="008824D7"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Pucifur27 - Hyrule guard</w:t>
            </w:r>
          </w:p>
          <w:p w:rsidR="008824D7" w:rsidRPr="000B044F" w:rsidRDefault="008824D7"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Calvein – Pine trees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Kleaver</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Linkus</w:t>
            </w:r>
          </w:p>
          <w:p w:rsidR="00C30050" w:rsidRPr="00D522EE"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ZeldaHistorian</w:t>
            </w:r>
          </w:p>
          <w:p w:rsidR="00D522EE" w:rsidRPr="00D522EE" w:rsidRDefault="00D522EE"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Christopho</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w:t>
            </w:r>
          </w:p>
          <w:p w:rsidR="00C30050" w:rsidRPr="00C30050"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ZeroScore (Justin Wright)</w:t>
            </w:r>
          </w:p>
          <w:p w:rsidR="00C30050" w:rsidRPr="00C30050"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ellebirdy23 (Alis</w:t>
            </w:r>
            <w:r w:rsidR="00AA0CA7">
              <w:rPr>
                <w:rFonts w:cs="Cambria"/>
                <w:sz w:val="21"/>
                <w:szCs w:val="21"/>
                <w:lang w:val="en"/>
              </w:rPr>
              <w:t>a) – Ancient Library</w:t>
            </w:r>
            <w:r w:rsidRPr="000B044F">
              <w:rPr>
                <w:rFonts w:cs="Cambria"/>
                <w:sz w:val="21"/>
                <w:szCs w:val="21"/>
                <w:lang w:val="en"/>
              </w:rPr>
              <w:t xml:space="preserve"> (Laruto's Lament)</w:t>
            </w:r>
          </w:p>
          <w:p w:rsidR="00C30050" w:rsidRPr="00AA0CA7"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Richard</w:t>
            </w:r>
            <w:r w:rsidR="00AA0CA7">
              <w:rPr>
                <w:rFonts w:cs="Cambria"/>
                <w:sz w:val="21"/>
                <w:szCs w:val="21"/>
                <w:lang w:val="en"/>
              </w:rPr>
              <w:t xml:space="preserve"> Wurth - Interloper Sanctum</w:t>
            </w:r>
            <w:r w:rsidRPr="000B044F">
              <w:rPr>
                <w:rFonts w:cs="Cambria"/>
                <w:sz w:val="21"/>
                <w:szCs w:val="21"/>
                <w:lang w:val="en"/>
              </w:rPr>
              <w:t xml:space="preserve"> (Serendipity)</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sidRPr="00AA0CA7">
              <w:rPr>
                <w:rFonts w:asciiTheme="majorHAnsi" w:hAnsiTheme="majorHAnsi" w:cs="Courier New"/>
                <w:sz w:val="21"/>
                <w:szCs w:val="21"/>
              </w:rPr>
              <w:t>Laura Shigihara – Ballad of the Goddess (Marryn)</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Pr>
                <w:rFonts w:asciiTheme="majorHAnsi" w:hAnsiTheme="majorHAnsi" w:cs="Courier New"/>
                <w:sz w:val="21"/>
                <w:szCs w:val="21"/>
              </w:rPr>
              <w:t>Shady Cicada – Groose Theme Cover (Gruce)</w:t>
            </w:r>
          </w:p>
          <w:p w:rsidR="00C30050" w:rsidRPr="00C30050"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AA0CA7">
            <w:pPr>
              <w:pStyle w:val="ListParagraph"/>
              <w:numPr>
                <w:ilvl w:val="0"/>
                <w:numId w:val="29"/>
              </w:numPr>
              <w:autoSpaceDE w:val="0"/>
              <w:autoSpaceDN w:val="0"/>
              <w:adjustRightInd w:val="0"/>
              <w:spacing w:after="200"/>
              <w:ind w:left="419" w:hanging="18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Pr>
                <w:rFonts w:cs="Cambria"/>
                <w:sz w:val="21"/>
                <w:szCs w:val="21"/>
                <w:lang w:val="en"/>
              </w:rPr>
              <w:t>BLUEamnesiac – item graphics</w:t>
            </w:r>
          </w:p>
          <w:p w:rsidR="00C30050" w:rsidRP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5">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74F1" w:rsidRDefault="00F174F1">
      <w:pPr>
        <w:spacing w:after="0" w:line="240" w:lineRule="auto"/>
      </w:pPr>
      <w:r>
        <w:separator/>
      </w:r>
    </w:p>
  </w:endnote>
  <w:endnote w:type="continuationSeparator" w:id="0">
    <w:p w:rsidR="00F174F1" w:rsidRDefault="00F17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74F1" w:rsidRDefault="00F174F1">
      <w:pPr>
        <w:spacing w:after="0" w:line="240" w:lineRule="auto"/>
      </w:pPr>
      <w:r>
        <w:separator/>
      </w:r>
    </w:p>
  </w:footnote>
  <w:footnote w:type="continuationSeparator" w:id="0">
    <w:p w:rsidR="00F174F1" w:rsidRDefault="00F174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C3053E"/>
    <w:multiLevelType w:val="hybridMultilevel"/>
    <w:tmpl w:val="73A6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E2D23"/>
    <w:multiLevelType w:val="hybridMultilevel"/>
    <w:tmpl w:val="B3EA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8" w15:restartNumberingAfterBreak="0">
    <w:nsid w:val="47413A78"/>
    <w:multiLevelType w:val="hybridMultilevel"/>
    <w:tmpl w:val="BB34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17"/>
  </w:num>
  <w:num w:numId="12">
    <w:abstractNumId w:val="17"/>
  </w:num>
  <w:num w:numId="13">
    <w:abstractNumId w:val="4"/>
  </w:num>
  <w:num w:numId="14">
    <w:abstractNumId w:val="19"/>
  </w:num>
  <w:num w:numId="15">
    <w:abstractNumId w:val="14"/>
  </w:num>
  <w:num w:numId="16">
    <w:abstractNumId w:val="23"/>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21"/>
  </w:num>
  <w:num w:numId="24">
    <w:abstractNumId w:val="1"/>
  </w:num>
  <w:num w:numId="25">
    <w:abstractNumId w:val="9"/>
  </w:num>
  <w:num w:numId="26">
    <w:abstractNumId w:val="13"/>
  </w:num>
  <w:num w:numId="27">
    <w:abstractNumId w:val="22"/>
  </w:num>
  <w:num w:numId="28">
    <w:abstractNumId w:val="5"/>
  </w:num>
  <w:num w:numId="29">
    <w:abstractNumId w:val="10"/>
  </w:num>
  <w:num w:numId="30">
    <w:abstractNumId w:val="8"/>
  </w:num>
  <w:num w:numId="31">
    <w:abstractNumId w:val="11"/>
  </w:num>
  <w:num w:numId="32">
    <w:abstractNumId w:val="18"/>
  </w:num>
  <w:num w:numId="33">
    <w:abstractNumId w:val="15"/>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8621B"/>
    <w:rsid w:val="00087175"/>
    <w:rsid w:val="00090A90"/>
    <w:rsid w:val="000A25F8"/>
    <w:rsid w:val="000B044F"/>
    <w:rsid w:val="000F02A3"/>
    <w:rsid w:val="00106C07"/>
    <w:rsid w:val="00126DE7"/>
    <w:rsid w:val="00140B42"/>
    <w:rsid w:val="00192774"/>
    <w:rsid w:val="001D3B80"/>
    <w:rsid w:val="001E519B"/>
    <w:rsid w:val="00214281"/>
    <w:rsid w:val="0021691B"/>
    <w:rsid w:val="00235C1C"/>
    <w:rsid w:val="00247F24"/>
    <w:rsid w:val="00260FF1"/>
    <w:rsid w:val="002737A9"/>
    <w:rsid w:val="0029337A"/>
    <w:rsid w:val="002D30D0"/>
    <w:rsid w:val="003079A0"/>
    <w:rsid w:val="003255CF"/>
    <w:rsid w:val="00396572"/>
    <w:rsid w:val="003E59BA"/>
    <w:rsid w:val="00432241"/>
    <w:rsid w:val="0043581B"/>
    <w:rsid w:val="00450717"/>
    <w:rsid w:val="004623E7"/>
    <w:rsid w:val="0046536D"/>
    <w:rsid w:val="004A048B"/>
    <w:rsid w:val="004B0C57"/>
    <w:rsid w:val="004C1457"/>
    <w:rsid w:val="0052559C"/>
    <w:rsid w:val="0053098E"/>
    <w:rsid w:val="005454C9"/>
    <w:rsid w:val="0058550D"/>
    <w:rsid w:val="005A1C38"/>
    <w:rsid w:val="005A457A"/>
    <w:rsid w:val="005C4890"/>
    <w:rsid w:val="0067516E"/>
    <w:rsid w:val="006E2E4C"/>
    <w:rsid w:val="00703299"/>
    <w:rsid w:val="00735C08"/>
    <w:rsid w:val="007705B6"/>
    <w:rsid w:val="007831B6"/>
    <w:rsid w:val="008824D7"/>
    <w:rsid w:val="00890577"/>
    <w:rsid w:val="008B1D5A"/>
    <w:rsid w:val="008C749F"/>
    <w:rsid w:val="00904510"/>
    <w:rsid w:val="009129F7"/>
    <w:rsid w:val="00977AB8"/>
    <w:rsid w:val="00991DDA"/>
    <w:rsid w:val="009A5838"/>
    <w:rsid w:val="009E0C85"/>
    <w:rsid w:val="00A16F8B"/>
    <w:rsid w:val="00AA0CA7"/>
    <w:rsid w:val="00B2409C"/>
    <w:rsid w:val="00B75BDE"/>
    <w:rsid w:val="00BA0265"/>
    <w:rsid w:val="00BC6CFD"/>
    <w:rsid w:val="00BF7827"/>
    <w:rsid w:val="00C30050"/>
    <w:rsid w:val="00C54603"/>
    <w:rsid w:val="00C913DC"/>
    <w:rsid w:val="00CD6D1D"/>
    <w:rsid w:val="00CE6B47"/>
    <w:rsid w:val="00D32984"/>
    <w:rsid w:val="00D4614E"/>
    <w:rsid w:val="00D522EE"/>
    <w:rsid w:val="00D56DBD"/>
    <w:rsid w:val="00D97007"/>
    <w:rsid w:val="00DB0E2E"/>
    <w:rsid w:val="00DC7BFD"/>
    <w:rsid w:val="00E12F22"/>
    <w:rsid w:val="00E672CA"/>
    <w:rsid w:val="00EB3EBB"/>
    <w:rsid w:val="00EB7352"/>
    <w:rsid w:val="00F174F1"/>
    <w:rsid w:val="00F265D4"/>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EC864"/>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creativecommons.org/licenses/by-sa/3.0/" TargetMode="External"/><Relationship Id="rId7" Type="http://schemas.openxmlformats.org/officeDocument/2006/relationships/footnotes" Target="footnotes.xml"/><Relationship Id="rId12" Type="http://schemas.openxmlformats.org/officeDocument/2006/relationships/hyperlink" Target="https://github.com/wrightmat/zb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tes.google.com/site/zeldab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www.solarus-games.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B49048F6-BB23-4D4D-83A0-937520562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3185</TotalTime>
  <Pages>12</Pages>
  <Words>5288</Words>
  <Characters>30148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Wright, Matthew</cp:lastModifiedBy>
  <cp:revision>46</cp:revision>
  <cp:lastPrinted>2017-05-27T03:01:00Z</cp:lastPrinted>
  <dcterms:created xsi:type="dcterms:W3CDTF">2015-11-01T01:48:00Z</dcterms:created>
  <dcterms:modified xsi:type="dcterms:W3CDTF">2019-03-29T01:49:00Z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